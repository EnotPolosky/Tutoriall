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99C52">
      <w:r>
        <w:pict>
          <v:shape id="_x0000_s1026" o:spid="_x0000_s1026" o:spt="75" type="#_x0000_t75" style="position:absolute;left:0pt;height:791.3pt;width:612.45pt;mso-position-horizontal:left;mso-position-horizontal-relative:page;mso-position-vertical:top;mso-position-vertical-relative:page;z-index:-251657216;mso-width-relative:page;mso-height-relative:page;" filled="f" o:preferrelative="f" stroked="f" coordsize="21600,21600">
            <v:path/>
            <v:fill on="f" focussize="0,0"/>
            <v:stroke on="f"/>
            <v:imagedata r:id="rId4" o:title="resume1"/>
            <o:lock v:ext="edit" grouping="f" rotation="f" text="f" aspectratio="f"/>
          </v:shape>
        </w:pict>
      </w:r>
      <w:r>
        <w:pict>
          <v:rect id="_x0000_s1027" o:spid="_x0000_s1027" o:spt="1" style="position:absolute;left:0pt;margin-left:251.2pt;margin-top:462pt;height:57.55pt;width:200.15pt;rotation:23199744f;z-index:251661312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7A2861AD">
                  <w:pPr>
                    <w:pStyle w:val="3"/>
                    <w:rPr>
                      <w:rFonts w:hint="eastAsia"/>
                      <w:lang w:val="en-US" w:eastAsia="zh-CN"/>
                    </w:rPr>
                  </w:pPr>
                  <w:bookmarkStart w:id="1" w:name="_Phone#2619093342"/>
                  <w:r>
                    <w:rPr>
                      <w:rFonts w:hint="default"/>
                      <w:lang w:val="en-US" w:eastAsia="zh-CN"/>
                    </w:rPr>
                    <w:t>Phone:</w:t>
                  </w:r>
                  <w:r>
                    <w:rPr>
                      <w:rFonts w:hint="eastAsia"/>
                      <w:u w:val="single"/>
                      <w:lang w:val="en-US" w:eastAsia="zh-CN"/>
                    </w:rPr>
                    <w:t>[]</w:t>
                  </w:r>
                  <w:bookmarkEnd w:id="1"/>
                </w:p>
              </w:txbxContent>
            </v:textbox>
          </v:rect>
        </w:pict>
      </w:r>
      <w:r>
        <w:pict>
          <v:rect id="_x0000_s1028" o:spid="_x0000_s1028" o:spt="1" style="position:absolute;left:0pt;margin-left:243.65pt;margin-top:407.05pt;height:57.55pt;width:158.25pt;rotation:23199744f;z-index:251660288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55AFD714">
                  <w:pPr>
                    <w:pStyle w:val="3"/>
                    <w:rPr>
                      <w:rFonts w:hint="eastAsia"/>
                      <w:lang w:val="en-US" w:eastAsia="zh-CN"/>
                    </w:rPr>
                  </w:pPr>
                  <w:bookmarkStart w:id="2" w:name="_Author#2623739287"/>
                  <w:r>
                    <w:rPr>
                      <w:rFonts w:hint="default"/>
                      <w:lang w:val="en-US" w:eastAsia="zh-CN"/>
                    </w:rPr>
                    <w:t>Name:</w:t>
                  </w:r>
                  <w:r>
                    <w:rPr>
                      <w:rFonts w:hint="eastAsia"/>
                      <w:u w:val="single" w:color="auto"/>
                      <w:lang w:val="en-US" w:eastAsia="zh-CN"/>
                    </w:rPr>
                    <w:t>[]</w:t>
                  </w:r>
                  <w:bookmarkEnd w:id="2"/>
                </w:p>
              </w:txbxContent>
            </v:textbox>
          </v:rect>
        </w:pict>
      </w:r>
      <w:r>
        <w:rPr>
          <w:u w:val="none"/>
        </w:rPr>
        <w:pict>
          <v:shape id="_x0000_s1029" o:spid="_x0000_s1029" o:spt="172" type="#_x0000_t172" style="position:absolute;left:0pt;margin-left:251.25pt;margin-top:323pt;height:68.05pt;width:146pt;rotation:524288f;z-index:251662336;mso-width-relative:page;mso-height-relative:page;" fillcolor="#000000" filled="t" stroked="t" coordsize="21600,21600" adj="12000">
            <v:path/>
            <v:fill on="t" color2="#FFFFFF" focussize="0,0"/>
            <v:stroke color="#000000"/>
            <v:imagedata o:title=""/>
            <o:lock v:ext="edit" aspectratio="f"/>
            <v:textpath on="t" fitpath="t" trim="t" xscale="f" string="2D Platformer" style="font-family:Times New Roman;font-size:36pt;v-text-align:center;"/>
          </v:shape>
        </w:pict>
      </w:r>
    </w:p>
    <w:p w14:paraId="50D3C1D1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ascii="SimSun" w:hAnsi="SimSun" w:eastAsia="SimSun"/>
          <w:kern w:val="2"/>
          <w:sz w:val="21"/>
          <w:lang w:val="en-US" w:eastAsia="zh-CN"/>
        </w:rPr>
        <w:id w:val="147465589"/>
        <w15:color w:val="DBDBDB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624B46E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1378_WPSOffice_Type3"/>
          <w:r>
            <w:rPr>
              <w:rFonts w:ascii="SimSun" w:hAnsi="SimSun" w:eastAsia="SimSun"/>
              <w:sz w:val="21"/>
            </w:rPr>
            <w:t>Оглавление</w:t>
          </w:r>
        </w:p>
        <w:p w14:paraId="627A352D">
          <w:pPr>
            <w:pStyle w:val="8"/>
            <w:tabs>
              <w:tab w:val="right" w:leader="dot" w:pos="8306"/>
            </w:tabs>
          </w:pPr>
          <w:sdt>
            <w:sdt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  <w:id w:val="147454874"/>
              <w:placeholder>
                <w:docPart w:val="{8de2e694-488a-4369-83e3-c1dbdcc245c5}"/>
              </w:placeholder>
              <w15:color w:val="509DF3"/>
            </w:sdtPr>
            <w:sdtEnd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</w:sdtEndPr>
            <w:sdtContent>
              <w:r>
                <w:t>Уровень 1</w:t>
              </w:r>
            </w:sdtContent>
          </w:sdt>
          <w:r>
            <w:tab/>
          </w:r>
          <w:r>
            <w:t>1</w:t>
          </w:r>
        </w:p>
        <w:p w14:paraId="2F7EABB3">
          <w:pPr>
            <w:pStyle w:val="9"/>
            <w:tabs>
              <w:tab w:val="right" w:leader="dot" w:pos="8306"/>
            </w:tabs>
          </w:pPr>
          <w:sdt>
            <w:sdt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  <w:id w:val="147464113"/>
              <w:placeholder>
                <w:docPart w:val="{473ac728-3354-4194-b8a2-9c70470a55f7}"/>
              </w:placeholder>
              <w15:color w:val="509DF3"/>
            </w:sdtPr>
            <w:sdtEnd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</w:sdtEndPr>
            <w:sdtContent>
              <w:r>
                <w:t>Уровень 2</w:t>
              </w:r>
            </w:sdtContent>
          </w:sdt>
          <w:r>
            <w:tab/>
          </w:r>
          <w:r>
            <w:t>2</w:t>
          </w:r>
        </w:p>
        <w:p w14:paraId="76C7208E">
          <w:pPr>
            <w:pStyle w:val="10"/>
            <w:tabs>
              <w:tab w:val="right" w:leader="dot" w:pos="8306"/>
            </w:tabs>
          </w:pPr>
          <w:sdt>
            <w:sdt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  <w:id w:val="147454135"/>
              <w:placeholder>
                <w:docPart w:val="{be6bb2b1-779a-4076-8f76-e8f6e95b9517}"/>
              </w:placeholder>
              <w15:color w:val="509DF3"/>
            </w:sdtPr>
            <w:sdtEnd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</w:sdtEndPr>
            <w:sdtContent>
              <w:r>
                <w:t>Уровень 3</w:t>
              </w:r>
            </w:sdtContent>
          </w:sdt>
          <w:r>
            <w:tab/>
          </w:r>
          <w:r>
            <w:t>3</w:t>
          </w:r>
        </w:p>
        <w:p w14:paraId="460257A7">
          <w:pPr>
            <w:pStyle w:val="8"/>
            <w:tabs>
              <w:tab w:val="right" w:leader="dot" w:pos="8306"/>
            </w:tabs>
          </w:pPr>
          <w:sdt>
            <w:sdt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  <w:id w:val="147454485"/>
              <w:placeholder>
                <w:docPart w:val="{ed9f5e76-30c7-40e9-bad9-bd4052a5151b}"/>
              </w:placeholder>
              <w15:color w:val="509DF3"/>
            </w:sdtPr>
            <w:sdtEnd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</w:sdtEndPr>
            <w:sdtContent>
              <w:r>
                <w:t>Уровень 1</w:t>
              </w:r>
            </w:sdtContent>
          </w:sdt>
          <w:r>
            <w:tab/>
          </w:r>
          <w:r>
            <w:t>4</w:t>
          </w:r>
        </w:p>
        <w:p w14:paraId="7AA65EA5">
          <w:pPr>
            <w:pStyle w:val="9"/>
            <w:tabs>
              <w:tab w:val="right" w:leader="dot" w:pos="8306"/>
            </w:tabs>
          </w:pPr>
          <w:sdt>
            <w:sdt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  <w:id w:val="147454907"/>
              <w:placeholder>
                <w:docPart w:val="{601d97b4-5dc7-427b-8a69-6ed80f5d41cc}"/>
              </w:placeholder>
              <w15:color w:val="509DF3"/>
            </w:sdtPr>
            <w:sdtEnd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</w:sdtEndPr>
            <w:sdtContent>
              <w:r>
                <w:t>Уровень 2</w:t>
              </w:r>
            </w:sdtContent>
          </w:sdt>
          <w:r>
            <w:tab/>
          </w:r>
          <w:r>
            <w:t>5</w:t>
          </w:r>
        </w:p>
        <w:p w14:paraId="73832377">
          <w:pPr>
            <w:pStyle w:val="10"/>
            <w:tabs>
              <w:tab w:val="right" w:leader="dot" w:pos="8306"/>
            </w:tabs>
          </w:pPr>
          <w:sdt>
            <w:sdt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  <w:id w:val="147465301"/>
              <w:placeholder>
                <w:docPart w:val="{04cfd549-0c36-40f1-a185-de54dab9361a}"/>
              </w:placeholder>
              <w15:color w:val="509DF3"/>
            </w:sdtPr>
            <w:sdtEndPr>
              <w:rPr>
                <w:rFonts w:ascii="Times New Roman" w:hAnsi="Times New Roman" w:eastAsia="SimSun"/>
                <w:kern w:val="2"/>
                <w:sz w:val="21"/>
                <w:lang w:val="en-US" w:eastAsia="zh-CN"/>
              </w:rPr>
            </w:sdtEndPr>
            <w:sdtContent>
              <w:r>
                <w:t>Уровень 3</w:t>
              </w:r>
            </w:sdtContent>
          </w:sdt>
          <w:r>
            <w:tab/>
          </w:r>
          <w:r>
            <w:t>6</w:t>
          </w:r>
          <w:bookmarkEnd w:id="0"/>
        </w:p>
      </w:sdtContent>
    </w:sdt>
    <w:p w14:paraId="4FC7370C">
      <w:r>
        <w:br w:type="page"/>
      </w:r>
    </w:p>
    <w:p w14:paraId="044215BD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Глава </w:t>
      </w:r>
      <w:r>
        <w:rPr>
          <w:rFonts w:hint="default"/>
          <w:lang w:val="en-US"/>
        </w:rPr>
        <w:t>I</w:t>
      </w:r>
      <w:r>
        <w:rPr>
          <w:rFonts w:hint="default"/>
          <w:lang w:val="ru-RU"/>
        </w:rPr>
        <w:t>. Начало работы.</w:t>
      </w:r>
    </w:p>
    <w:p w14:paraId="4F5E7BDD">
      <w:pPr>
        <w:rPr>
          <w:rFonts w:hint="default"/>
          <w:lang w:val="ru-RU"/>
        </w:rPr>
      </w:pPr>
      <w:bookmarkStart w:id="3" w:name="_GoBack"/>
      <w:bookmarkEnd w:id="3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54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/>
      <w:kern w:val="2"/>
      <w:sz w:val="21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8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9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0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Kingsoft\WPS%20Office\12.2.0.23196\office6\Normal.wp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de2e694-488a-4369-83e3-c1dbdcc245c5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de2e694-488a-4369-83e3-c1dbdcc245c5}"/>
      </w:docPartPr>
      <w:docPartBody>
        <w:p w14:paraId="3FDF82C7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473ac728-3354-4194-b8a2-9c70470a55f7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73ac728-3354-4194-b8a2-9c70470a55f7}"/>
      </w:docPartPr>
      <w:docPartBody>
        <w:p w14:paraId="030B762A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be6bb2b1-779a-4076-8f76-e8f6e95b9517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e6bb2b1-779a-4076-8f76-e8f6e95b9517}"/>
      </w:docPartPr>
      <w:docPartBody>
        <w:p w14:paraId="18F2F68E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ed9f5e76-30c7-40e9-bad9-bd4052a5151b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d9f5e76-30c7-40e9-bad9-bd4052a5151b}"/>
      </w:docPartPr>
      <w:docPartBody>
        <w:p w14:paraId="6246F7A2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601d97b4-5dc7-427b-8a69-6ed80f5d41cc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1d97b4-5dc7-427b-8a69-6ed80f5d41cc}"/>
      </w:docPartPr>
      <w:docPartBody>
        <w:p w14:paraId="510889AF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04cfd549-0c36-40f1-a185-de54dab9361a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cfd549-0c36-40f1-a185-de54dab9361a}"/>
      </w:docPartPr>
      <w:docPartBody>
        <w:p w14:paraId="7F9275AF">
          <w:r>
            <w:rPr>
              <w:color w:val="808080"/>
            </w:rPr>
            <w:t>Щелкните, чтобы ввести текст.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Дизайн"/>
      <sectRole val="1"/>
    </customSectPr>
  </customSectProps>
  <customShpExts>
    <customShpInfo spid="_x0000_s1026"/>
    <customShpInfo spid="_x0000_s1027" textRotate="1"/>
    <customShpInfo spid="_x0000_s1028" textRotate="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2026-04-09T04:34:25Z</dcterms:created>
  <dc:creator>user</dc:creator>
  <cp:lastModifiedBy>Андрей Тархов</cp:lastModifiedBy>
  <dcterms:modified xsi:type="dcterms:W3CDTF">2026-04-09T04:38:18Z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ED1DDB22E0D5480C9F32ED087193A087_12</vt:lpwstr>
  </property>
</Properties>
</file>